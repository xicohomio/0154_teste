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4F7AD7" w14:textId="6CE652D7" w:rsidR="00F83DEC" w:rsidRDefault="00F83DEC" w:rsidP="00F83DEC">
      <w:pPr>
        <w:pStyle w:val="Pergunta"/>
      </w:pPr>
      <w:r>
        <w:t xml:space="preserve">Reproduza o mais fidedignamente o site </w:t>
      </w:r>
      <w:r w:rsidRPr="00F83DEC">
        <w:t>https://novobancocrowdfunding.ppl.pt/pt</w:t>
      </w:r>
      <w:r>
        <w:t xml:space="preserve"> </w:t>
      </w:r>
    </w:p>
    <w:p w14:paraId="11288F2E" w14:textId="46046AC7" w:rsidR="00F83DEC" w:rsidRDefault="0040527F" w:rsidP="0040527F">
      <w:pPr>
        <w:jc w:val="center"/>
      </w:pPr>
      <w:bookmarkStart w:id="0" w:name="_GoBack"/>
      <w:r>
        <w:rPr>
          <w:noProof/>
          <w:lang w:val="en-US" w:eastAsia="en-US"/>
        </w:rPr>
        <w:drawing>
          <wp:inline distT="0" distB="0" distL="0" distR="0" wp14:anchorId="5596CA57" wp14:editId="595E187C">
            <wp:extent cx="4330337" cy="5169749"/>
            <wp:effectExtent l="0" t="0" r="0" b="12065"/>
            <wp:docPr id="4" name="Picture 4" descr="os:Users:franciscoribeiro:Dropbox:Form:iefp:ufcd154-estilos_css:teste:NOVO BANCO Crowdfunding   NOVO BANCO Crowdfu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:Users:franciscoribeiro:Dropbox:Form:iefp:ufcd154-estilos_css:teste:NOVO BANCO Crowdfunding   NOVO BANCO Crowdfund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30" cy="517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>
        <w:softHyphen/>
      </w:r>
      <w:r>
        <w:softHyphen/>
      </w:r>
    </w:p>
    <w:bookmarkEnd w:id="0"/>
    <w:p w14:paraId="5B04E529" w14:textId="77777777" w:rsidR="00F83DEC" w:rsidRDefault="00F83DEC" w:rsidP="00F83DEC"/>
    <w:p w14:paraId="5C09A1F7" w14:textId="77777777" w:rsidR="00F83DEC" w:rsidRPr="00F429BF" w:rsidRDefault="00F83DEC" w:rsidP="00F83DEC">
      <w:pPr>
        <w:rPr>
          <w:rFonts w:ascii="Futura" w:hAnsi="Futura" w:cs="Futura"/>
          <w:sz w:val="22"/>
        </w:rPr>
      </w:pPr>
      <w:r w:rsidRPr="00F429BF">
        <w:rPr>
          <w:rFonts w:ascii="Futura" w:hAnsi="Futura" w:cs="Futura"/>
          <w:sz w:val="22"/>
        </w:rPr>
        <w:t>Diretrizes a seguir:</w:t>
      </w:r>
    </w:p>
    <w:p w14:paraId="78975ACB" w14:textId="77777777" w:rsidR="00F83DEC" w:rsidRPr="00F429BF" w:rsidRDefault="00F83DEC" w:rsidP="00F83DEC">
      <w:pPr>
        <w:pStyle w:val="ListParagraph"/>
        <w:numPr>
          <w:ilvl w:val="0"/>
          <w:numId w:val="4"/>
        </w:numPr>
        <w:rPr>
          <w:rFonts w:ascii="Futura" w:hAnsi="Futura" w:cs="Futura"/>
          <w:sz w:val="22"/>
        </w:rPr>
      </w:pPr>
      <w:r w:rsidRPr="00F429BF">
        <w:rPr>
          <w:rFonts w:ascii="Futura" w:hAnsi="Futura" w:cs="Futura"/>
          <w:sz w:val="22"/>
        </w:rPr>
        <w:t xml:space="preserve">Inclua uma referencia externa ao ficheiro de </w:t>
      </w:r>
      <w:proofErr w:type="spellStart"/>
      <w:r w:rsidRPr="00F429BF">
        <w:rPr>
          <w:rFonts w:ascii="Futura" w:hAnsi="Futura" w:cs="Futura"/>
          <w:sz w:val="22"/>
        </w:rPr>
        <w:t>css</w:t>
      </w:r>
      <w:proofErr w:type="spellEnd"/>
    </w:p>
    <w:p w14:paraId="61830452" w14:textId="77777777" w:rsidR="00F83DEC" w:rsidRPr="00F429BF" w:rsidRDefault="00F83DEC" w:rsidP="00F83DEC">
      <w:pPr>
        <w:pStyle w:val="ListParagraph"/>
        <w:numPr>
          <w:ilvl w:val="0"/>
          <w:numId w:val="4"/>
        </w:numPr>
        <w:rPr>
          <w:rFonts w:ascii="Futura" w:hAnsi="Futura" w:cs="Futura"/>
          <w:sz w:val="22"/>
        </w:rPr>
      </w:pPr>
      <w:r w:rsidRPr="00F429BF">
        <w:rPr>
          <w:rFonts w:ascii="Futura" w:hAnsi="Futura" w:cs="Futura"/>
          <w:sz w:val="22"/>
        </w:rPr>
        <w:t>Utilize o editor de código preferido</w:t>
      </w:r>
    </w:p>
    <w:p w14:paraId="7A49B140" w14:textId="77777777" w:rsidR="00F83DEC" w:rsidRPr="00F429BF" w:rsidRDefault="00F83DEC" w:rsidP="00F83DEC">
      <w:pPr>
        <w:pStyle w:val="ListParagraph"/>
        <w:numPr>
          <w:ilvl w:val="0"/>
          <w:numId w:val="4"/>
        </w:numPr>
        <w:rPr>
          <w:rFonts w:ascii="Futura" w:hAnsi="Futura" w:cs="Futura"/>
          <w:sz w:val="22"/>
        </w:rPr>
      </w:pPr>
      <w:r w:rsidRPr="00F429BF">
        <w:rPr>
          <w:rFonts w:ascii="Futura" w:hAnsi="Futura" w:cs="Futura"/>
          <w:sz w:val="22"/>
        </w:rPr>
        <w:t>Use as imagens disponibilizadas</w:t>
      </w:r>
    </w:p>
    <w:p w14:paraId="7821E0ED" w14:textId="77777777" w:rsidR="00F83DEC" w:rsidRPr="00F429BF" w:rsidRDefault="00F83DEC" w:rsidP="00F83DEC">
      <w:pPr>
        <w:pStyle w:val="ListParagraph"/>
        <w:numPr>
          <w:ilvl w:val="0"/>
          <w:numId w:val="4"/>
        </w:numPr>
        <w:rPr>
          <w:rFonts w:ascii="Futura" w:hAnsi="Futura" w:cs="Futura"/>
          <w:sz w:val="22"/>
        </w:rPr>
      </w:pPr>
      <w:r w:rsidRPr="00F429BF">
        <w:rPr>
          <w:rFonts w:ascii="Futura" w:hAnsi="Futura" w:cs="Futura"/>
          <w:sz w:val="22"/>
        </w:rPr>
        <w:t xml:space="preserve">Codificação do HTML sem erros </w:t>
      </w:r>
    </w:p>
    <w:p w14:paraId="46BEEDE4" w14:textId="77777777" w:rsidR="00F83DEC" w:rsidRPr="00F429BF" w:rsidRDefault="00F83DEC" w:rsidP="00F83DEC">
      <w:pPr>
        <w:rPr>
          <w:rFonts w:ascii="Futura" w:hAnsi="Futura" w:cs="Futura"/>
          <w:sz w:val="22"/>
        </w:rPr>
      </w:pPr>
    </w:p>
    <w:p w14:paraId="25B91F2B" w14:textId="77777777" w:rsidR="00F83DEC" w:rsidRPr="00F429BF" w:rsidRDefault="00F83DEC" w:rsidP="00F83DEC">
      <w:pPr>
        <w:rPr>
          <w:rFonts w:ascii="Futura" w:hAnsi="Futura" w:cs="Futura"/>
          <w:sz w:val="22"/>
        </w:rPr>
      </w:pPr>
      <w:r w:rsidRPr="00F429BF">
        <w:rPr>
          <w:rFonts w:ascii="Futura" w:hAnsi="Futura" w:cs="Futura"/>
          <w:sz w:val="22"/>
        </w:rPr>
        <w:t>Será avaliado por</w:t>
      </w:r>
    </w:p>
    <w:p w14:paraId="49ED7835" w14:textId="77777777" w:rsidR="00F83DEC" w:rsidRPr="00F429BF" w:rsidRDefault="00F83DEC" w:rsidP="00F83DEC">
      <w:pPr>
        <w:pStyle w:val="ListParagraph"/>
        <w:numPr>
          <w:ilvl w:val="0"/>
          <w:numId w:val="5"/>
        </w:numPr>
        <w:rPr>
          <w:rFonts w:ascii="Futura" w:hAnsi="Futura" w:cs="Futura"/>
          <w:sz w:val="22"/>
        </w:rPr>
      </w:pPr>
      <w:r w:rsidRPr="00F429BF">
        <w:rPr>
          <w:rFonts w:ascii="Futura" w:hAnsi="Futura" w:cs="Futura"/>
          <w:sz w:val="22"/>
        </w:rPr>
        <w:t>Cumprimento das diretrizes</w:t>
      </w:r>
    </w:p>
    <w:p w14:paraId="36295CF3" w14:textId="77777777" w:rsidR="00F83DEC" w:rsidRPr="00F429BF" w:rsidRDefault="00F83DEC" w:rsidP="00F83DEC">
      <w:pPr>
        <w:pStyle w:val="ListParagraph"/>
        <w:numPr>
          <w:ilvl w:val="0"/>
          <w:numId w:val="5"/>
        </w:numPr>
        <w:rPr>
          <w:rFonts w:ascii="Futura" w:hAnsi="Futura" w:cs="Futura"/>
          <w:sz w:val="22"/>
        </w:rPr>
      </w:pPr>
      <w:r w:rsidRPr="00F429BF">
        <w:rPr>
          <w:rFonts w:ascii="Futura" w:hAnsi="Futura" w:cs="Futura"/>
          <w:sz w:val="22"/>
        </w:rPr>
        <w:t>Código simples e com significado</w:t>
      </w:r>
    </w:p>
    <w:p w14:paraId="7ED627AE" w14:textId="3DFC63FD" w:rsidR="00F83DEC" w:rsidRPr="0040527F" w:rsidRDefault="00F83DEC" w:rsidP="0040527F">
      <w:pPr>
        <w:pStyle w:val="ListParagraph"/>
        <w:numPr>
          <w:ilvl w:val="0"/>
          <w:numId w:val="5"/>
        </w:numPr>
        <w:rPr>
          <w:rFonts w:ascii="Futura" w:hAnsi="Futura" w:cs="Futura"/>
          <w:sz w:val="22"/>
        </w:rPr>
      </w:pPr>
      <w:r w:rsidRPr="00F429BF">
        <w:rPr>
          <w:rFonts w:ascii="Futura" w:hAnsi="Futura" w:cs="Futura"/>
          <w:sz w:val="22"/>
        </w:rPr>
        <w:t>Exatidão do resultado final (Em primeiro lugar os principais elementos e só depois os detalhes)</w:t>
      </w:r>
    </w:p>
    <w:p w14:paraId="068D538A" w14:textId="77777777" w:rsidR="0015401C" w:rsidRPr="00F83DEC" w:rsidRDefault="0015401C" w:rsidP="00F83DEC"/>
    <w:sectPr w:rsidR="0015401C" w:rsidRPr="00F83DEC" w:rsidSect="00D9105D">
      <w:headerReference w:type="default" r:id="rId10"/>
      <w:footerReference w:type="even" r:id="rId11"/>
      <w:footerReference w:type="default" r:id="rId12"/>
      <w:pgSz w:w="11900" w:h="16840"/>
      <w:pgMar w:top="720" w:right="720" w:bottom="720" w:left="720" w:header="708" w:footer="2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327056" w14:textId="77777777" w:rsidR="0015401C" w:rsidRDefault="0015401C" w:rsidP="006D3A17">
      <w:r>
        <w:separator/>
      </w:r>
    </w:p>
  </w:endnote>
  <w:endnote w:type="continuationSeparator" w:id="0">
    <w:p w14:paraId="7565120E" w14:textId="77777777" w:rsidR="0015401C" w:rsidRDefault="0015401C" w:rsidP="006D3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496CD8" w14:textId="77777777" w:rsidR="0015401C" w:rsidRDefault="0040527F">
    <w:pPr>
      <w:pStyle w:val="Footer"/>
    </w:pPr>
    <w:sdt>
      <w:sdtPr>
        <w:id w:val="969400743"/>
        <w:placeholder>
          <w:docPart w:val="C13C2225861A734FA89DA318FF353823"/>
        </w:placeholder>
        <w:temporary/>
        <w:showingPlcHdr/>
      </w:sdtPr>
      <w:sdtEndPr/>
      <w:sdtContent>
        <w:r w:rsidR="0015401C">
          <w:t>[Type text]</w:t>
        </w:r>
      </w:sdtContent>
    </w:sdt>
    <w:r w:rsidR="0015401C">
      <w:ptab w:relativeTo="margin" w:alignment="center" w:leader="none"/>
    </w:r>
    <w:sdt>
      <w:sdtPr>
        <w:id w:val="969400748"/>
        <w:placeholder>
          <w:docPart w:val="B9EFF1376953B94BAFE0D7D29027C4A6"/>
        </w:placeholder>
        <w:temporary/>
        <w:showingPlcHdr/>
      </w:sdtPr>
      <w:sdtEndPr/>
      <w:sdtContent>
        <w:r w:rsidR="0015401C">
          <w:t>[Type text]</w:t>
        </w:r>
      </w:sdtContent>
    </w:sdt>
    <w:r w:rsidR="0015401C">
      <w:ptab w:relativeTo="margin" w:alignment="right" w:leader="none"/>
    </w:r>
    <w:sdt>
      <w:sdtPr>
        <w:id w:val="969400753"/>
        <w:placeholder>
          <w:docPart w:val="D5E6F34B37FCC24586C59AA073B5FB9E"/>
        </w:placeholder>
        <w:temporary/>
        <w:showingPlcHdr/>
      </w:sdtPr>
      <w:sdtEndPr/>
      <w:sdtContent>
        <w:r w:rsidR="0015401C"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3749D7" w14:textId="77777777" w:rsidR="0015401C" w:rsidRDefault="0015401C" w:rsidP="006D3A17">
    <w:pPr>
      <w:spacing w:before="60"/>
      <w:ind w:right="-1"/>
      <w:jc w:val="both"/>
      <w:rPr>
        <w:rFonts w:ascii="Arial Narrow" w:hAnsi="Arial Narrow"/>
        <w:b/>
      </w:rPr>
    </w:pPr>
  </w:p>
  <w:p w14:paraId="3A18A2B5" w14:textId="77777777" w:rsidR="0015401C" w:rsidRDefault="0015401C" w:rsidP="00D9105D">
    <w:pPr>
      <w:pStyle w:val="Footer"/>
      <w:jc w:val="center"/>
    </w:pPr>
    <w:r>
      <w:rPr>
        <w:noProof/>
        <w:lang w:val="en-US"/>
      </w:rPr>
      <w:drawing>
        <wp:inline distT="0" distB="0" distL="0" distR="0" wp14:anchorId="37721F7B" wp14:editId="302E8023">
          <wp:extent cx="5168900" cy="508000"/>
          <wp:effectExtent l="0" t="0" r="12700" b="0"/>
          <wp:docPr id="3" name="Imagem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68900" cy="5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E6BBCD" w14:textId="77777777" w:rsidR="0015401C" w:rsidRDefault="0015401C" w:rsidP="006D3A17">
      <w:r>
        <w:separator/>
      </w:r>
    </w:p>
  </w:footnote>
  <w:footnote w:type="continuationSeparator" w:id="0">
    <w:p w14:paraId="78B6CCE5" w14:textId="77777777" w:rsidR="0015401C" w:rsidRDefault="0015401C" w:rsidP="006D3A1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895"/>
      <w:gridCol w:w="4781"/>
    </w:tblGrid>
    <w:tr w:rsidR="0015401C" w14:paraId="6141590A" w14:textId="77777777" w:rsidTr="0015401C">
      <w:tc>
        <w:tcPr>
          <w:tcW w:w="5895" w:type="dxa"/>
        </w:tcPr>
        <w:p w14:paraId="4CEC4AFA" w14:textId="77777777" w:rsidR="0015401C" w:rsidRDefault="0015401C" w:rsidP="00D9105D">
          <w:pPr>
            <w:spacing w:before="60"/>
            <w:ind w:right="-1"/>
            <w:jc w:val="center"/>
            <w:rPr>
              <w:noProof/>
            </w:rPr>
          </w:pPr>
          <w:r>
            <w:rPr>
              <w:noProof/>
              <w:lang w:val="en-US"/>
            </w:rPr>
            <w:drawing>
              <wp:inline distT="0" distB="0" distL="0" distR="0" wp14:anchorId="78264A2E" wp14:editId="6FF8D0E0">
                <wp:extent cx="3606800" cy="55880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06800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00549D0" w14:textId="77777777" w:rsidR="0015401C" w:rsidRDefault="0015401C" w:rsidP="00D9105D">
          <w:pPr>
            <w:spacing w:before="60"/>
            <w:ind w:right="-1"/>
            <w:jc w:val="center"/>
            <w:rPr>
              <w:noProof/>
              <w:sz w:val="16"/>
            </w:rPr>
          </w:pPr>
          <w:r>
            <w:rPr>
              <w:noProof/>
              <w:sz w:val="16"/>
            </w:rPr>
            <w:t>DELEGAÇÃO REGIONAL DO CENTRO</w:t>
          </w:r>
        </w:p>
        <w:p w14:paraId="05ED871C" w14:textId="77777777" w:rsidR="0015401C" w:rsidRDefault="0015401C" w:rsidP="00D9105D">
          <w:pPr>
            <w:spacing w:before="60"/>
            <w:ind w:right="-1"/>
            <w:jc w:val="center"/>
            <w:rPr>
              <w:noProof/>
              <w:sz w:val="16"/>
            </w:rPr>
          </w:pPr>
          <w:r>
            <w:rPr>
              <w:noProof/>
              <w:sz w:val="16"/>
            </w:rPr>
            <w:t>CENTRO DE EMPREGO E FORMAÇÃO PROFISSIONAL DA GUARDA</w:t>
          </w:r>
        </w:p>
        <w:p w14:paraId="0464E8C9" w14:textId="77777777" w:rsidR="0015401C" w:rsidRPr="00E46124" w:rsidRDefault="0015401C" w:rsidP="00D9105D">
          <w:pPr>
            <w:spacing w:before="60"/>
            <w:ind w:right="-1"/>
            <w:jc w:val="center"/>
            <w:rPr>
              <w:rFonts w:ascii="Arial Narrow" w:hAnsi="Arial Narrow"/>
              <w:sz w:val="16"/>
            </w:rPr>
          </w:pPr>
          <w:r>
            <w:rPr>
              <w:noProof/>
              <w:sz w:val="16"/>
            </w:rPr>
            <w:t>SERVIÇO DE EMPREGO E FORMAÇÃO PROFISSIONAL DA GUARDA</w:t>
          </w:r>
        </w:p>
        <w:p w14:paraId="2E430F8F" w14:textId="77777777" w:rsidR="0015401C" w:rsidRDefault="0015401C">
          <w:pPr>
            <w:pStyle w:val="Header"/>
          </w:pPr>
        </w:p>
      </w:tc>
      <w:tc>
        <w:tcPr>
          <w:tcW w:w="4781" w:type="dxa"/>
        </w:tcPr>
        <w:p w14:paraId="5DB89EB0" w14:textId="77777777" w:rsidR="0015401C" w:rsidRDefault="0015401C">
          <w:pPr>
            <w:pStyle w:val="Header"/>
          </w:pPr>
        </w:p>
        <w:p w14:paraId="0EACB98E" w14:textId="77777777" w:rsidR="0015401C" w:rsidRDefault="0015401C">
          <w:pPr>
            <w:pStyle w:val="Header"/>
          </w:pPr>
          <w:r w:rsidRPr="00D9105D">
            <w:rPr>
              <w:b/>
            </w:rPr>
            <w:t>Curso</w:t>
          </w:r>
          <w:r>
            <w:t>: Técnicos de Multimédia</w:t>
          </w:r>
        </w:p>
        <w:p w14:paraId="13573A7B" w14:textId="77777777" w:rsidR="0015401C" w:rsidRDefault="0015401C">
          <w:pPr>
            <w:pStyle w:val="Header"/>
          </w:pPr>
        </w:p>
        <w:p w14:paraId="146B3583" w14:textId="5E5A7AC3" w:rsidR="0015401C" w:rsidRDefault="0015401C">
          <w:pPr>
            <w:pStyle w:val="Header"/>
          </w:pPr>
          <w:r w:rsidRPr="00D9105D">
            <w:rPr>
              <w:b/>
            </w:rPr>
            <w:t xml:space="preserve">UFCD: </w:t>
          </w:r>
          <w:r>
            <w:rPr>
              <w:b/>
            </w:rPr>
            <w:t>156 - ASP</w:t>
          </w:r>
        </w:p>
        <w:p w14:paraId="6FF0983C" w14:textId="77777777" w:rsidR="0015401C" w:rsidRDefault="0015401C">
          <w:pPr>
            <w:pStyle w:val="Header"/>
          </w:pPr>
        </w:p>
        <w:p w14:paraId="50246248" w14:textId="1EDB3D06" w:rsidR="0015401C" w:rsidRDefault="0015401C">
          <w:pPr>
            <w:pStyle w:val="Header"/>
          </w:pPr>
          <w:r w:rsidRPr="00D9105D">
            <w:rPr>
              <w:b/>
            </w:rPr>
            <w:t>Formador</w:t>
          </w:r>
          <w:r>
            <w:t xml:space="preserve"> : Francisco Ribeiro</w:t>
          </w:r>
        </w:p>
        <w:p w14:paraId="222DEC21" w14:textId="77777777" w:rsidR="0015401C" w:rsidRDefault="0015401C">
          <w:pPr>
            <w:pStyle w:val="Header"/>
          </w:pPr>
        </w:p>
        <w:p w14:paraId="56C867C2" w14:textId="77777777" w:rsidR="0015401C" w:rsidRDefault="0015401C">
          <w:pPr>
            <w:pStyle w:val="Header"/>
          </w:pPr>
        </w:p>
      </w:tc>
    </w:tr>
    <w:tr w:rsidR="0015401C" w14:paraId="7B088423" w14:textId="77777777" w:rsidTr="0015401C">
      <w:tc>
        <w:tcPr>
          <w:tcW w:w="10676" w:type="dxa"/>
          <w:gridSpan w:val="2"/>
        </w:tcPr>
        <w:p w14:paraId="24FC384C" w14:textId="6DC62E9A" w:rsidR="0015401C" w:rsidRPr="0015401C" w:rsidRDefault="0015401C" w:rsidP="0015401C">
          <w:pPr>
            <w:pStyle w:val="Header"/>
            <w:rPr>
              <w:sz w:val="24"/>
            </w:rPr>
          </w:pPr>
          <w:r w:rsidRPr="0015401C">
            <w:rPr>
              <w:noProof/>
              <w:sz w:val="24"/>
              <w:lang w:val="en-US"/>
            </w:rPr>
            <w:t xml:space="preserve">Nome: </w:t>
          </w:r>
        </w:p>
      </w:tc>
    </w:tr>
  </w:tbl>
  <w:p w14:paraId="2301AD20" w14:textId="77777777" w:rsidR="0015401C" w:rsidRDefault="0015401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158E6"/>
    <w:multiLevelType w:val="hybridMultilevel"/>
    <w:tmpl w:val="6E68F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5370A7"/>
    <w:multiLevelType w:val="hybridMultilevel"/>
    <w:tmpl w:val="E8CA3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A12066"/>
    <w:multiLevelType w:val="hybridMultilevel"/>
    <w:tmpl w:val="4426B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4035C5"/>
    <w:multiLevelType w:val="hybridMultilevel"/>
    <w:tmpl w:val="F99EB0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2554A7"/>
    <w:multiLevelType w:val="multilevel"/>
    <w:tmpl w:val="102CBB64"/>
    <w:lvl w:ilvl="0">
      <w:start w:val="1"/>
      <w:numFmt w:val="decimal"/>
      <w:pStyle w:val="Pergunta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9"/>
  <w:proofState w:spelling="clean" w:grammar="clean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F58"/>
    <w:rsid w:val="00034F58"/>
    <w:rsid w:val="000A71C4"/>
    <w:rsid w:val="0015401C"/>
    <w:rsid w:val="00276E67"/>
    <w:rsid w:val="0040527F"/>
    <w:rsid w:val="00443F55"/>
    <w:rsid w:val="00451F7D"/>
    <w:rsid w:val="006C3F69"/>
    <w:rsid w:val="006D3A17"/>
    <w:rsid w:val="0091368C"/>
    <w:rsid w:val="009807D2"/>
    <w:rsid w:val="00D9105D"/>
    <w:rsid w:val="00DE3868"/>
    <w:rsid w:val="00F8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48D27B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3DEC"/>
    <w:rPr>
      <w:rFonts w:ascii="Times New Roman" w:eastAsia="Times New Roman" w:hAnsi="Times New Roman" w:cs="Times New Roman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4F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3A1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A17"/>
  </w:style>
  <w:style w:type="paragraph" w:styleId="Footer">
    <w:name w:val="footer"/>
    <w:basedOn w:val="Normal"/>
    <w:link w:val="FooterChar"/>
    <w:uiPriority w:val="99"/>
    <w:unhideWhenUsed/>
    <w:rsid w:val="006D3A1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A17"/>
  </w:style>
  <w:style w:type="paragraph" w:styleId="BalloonText">
    <w:name w:val="Balloon Text"/>
    <w:basedOn w:val="Normal"/>
    <w:link w:val="BalloonTextChar"/>
    <w:uiPriority w:val="99"/>
    <w:semiHidden/>
    <w:unhideWhenUsed/>
    <w:rsid w:val="006D3A1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A1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6D3A17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34F5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034F58"/>
    <w:pPr>
      <w:ind w:left="720"/>
      <w:contextualSpacing/>
    </w:pPr>
  </w:style>
  <w:style w:type="paragraph" w:customStyle="1" w:styleId="Pergunta">
    <w:name w:val="Pergunta"/>
    <w:basedOn w:val="ListParagraph"/>
    <w:link w:val="PerguntaCarcter"/>
    <w:qFormat/>
    <w:rsid w:val="00F83DEC"/>
    <w:pPr>
      <w:numPr>
        <w:numId w:val="3"/>
      </w:numPr>
      <w:shd w:val="clear" w:color="auto" w:fill="D9D9D9" w:themeFill="background1" w:themeFillShade="D9"/>
      <w:tabs>
        <w:tab w:val="clear" w:pos="720"/>
        <w:tab w:val="num" w:pos="0"/>
      </w:tabs>
      <w:spacing w:after="120"/>
      <w:ind w:left="425" w:hanging="425"/>
    </w:pPr>
    <w:rPr>
      <w:b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83DEC"/>
  </w:style>
  <w:style w:type="character" w:customStyle="1" w:styleId="PerguntaCarcter">
    <w:name w:val="Pergunta Carácter"/>
    <w:basedOn w:val="ListParagraphChar"/>
    <w:link w:val="Pergunta"/>
    <w:rsid w:val="00F83DEC"/>
    <w:rPr>
      <w:rFonts w:eastAsia="Times New Roman" w:cs="Times New Roman"/>
      <w:b/>
      <w:noProof/>
      <w:shd w:val="clear" w:color="auto" w:fill="D9D9D9" w:themeFill="background1" w:themeFillShade="D9"/>
      <w:lang w:eastAsia="pt-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3DEC"/>
    <w:rPr>
      <w:rFonts w:ascii="Times New Roman" w:eastAsia="Times New Roman" w:hAnsi="Times New Roman" w:cs="Times New Roman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4F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3A1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A17"/>
  </w:style>
  <w:style w:type="paragraph" w:styleId="Footer">
    <w:name w:val="footer"/>
    <w:basedOn w:val="Normal"/>
    <w:link w:val="FooterChar"/>
    <w:uiPriority w:val="99"/>
    <w:unhideWhenUsed/>
    <w:rsid w:val="006D3A1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A17"/>
  </w:style>
  <w:style w:type="paragraph" w:styleId="BalloonText">
    <w:name w:val="Balloon Text"/>
    <w:basedOn w:val="Normal"/>
    <w:link w:val="BalloonTextChar"/>
    <w:uiPriority w:val="99"/>
    <w:semiHidden/>
    <w:unhideWhenUsed/>
    <w:rsid w:val="006D3A1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A1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6D3A17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34F5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034F58"/>
    <w:pPr>
      <w:ind w:left="720"/>
      <w:contextualSpacing/>
    </w:pPr>
  </w:style>
  <w:style w:type="paragraph" w:customStyle="1" w:styleId="Pergunta">
    <w:name w:val="Pergunta"/>
    <w:basedOn w:val="ListParagraph"/>
    <w:link w:val="PerguntaCarcter"/>
    <w:qFormat/>
    <w:rsid w:val="00F83DEC"/>
    <w:pPr>
      <w:numPr>
        <w:numId w:val="3"/>
      </w:numPr>
      <w:shd w:val="clear" w:color="auto" w:fill="D9D9D9" w:themeFill="background1" w:themeFillShade="D9"/>
      <w:tabs>
        <w:tab w:val="clear" w:pos="720"/>
        <w:tab w:val="num" w:pos="0"/>
      </w:tabs>
      <w:spacing w:after="120"/>
      <w:ind w:left="425" w:hanging="425"/>
    </w:pPr>
    <w:rPr>
      <w:b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83DEC"/>
  </w:style>
  <w:style w:type="character" w:customStyle="1" w:styleId="PerguntaCarcter">
    <w:name w:val="Pergunta Carácter"/>
    <w:basedOn w:val="ListParagraphChar"/>
    <w:link w:val="Pergunta"/>
    <w:rsid w:val="00F83DEC"/>
    <w:rPr>
      <w:rFonts w:eastAsia="Times New Roman" w:cs="Times New Roman"/>
      <w:b/>
      <w:noProof/>
      <w:shd w:val="clear" w:color="auto" w:fill="D9D9D9" w:themeFill="background1" w:themeFillShade="D9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os:Users:franciscoribeiro:Dropbox:Form:iefp:modelos:ief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13C2225861A734FA89DA318FF3538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74106-2BD5-0F48-BA06-0AD3F2148E6C}"/>
      </w:docPartPr>
      <w:docPartBody>
        <w:p w:rsidR="00C91D65" w:rsidRDefault="00C91D65">
          <w:pPr>
            <w:pStyle w:val="C13C2225861A734FA89DA318FF353823"/>
          </w:pPr>
          <w:r>
            <w:t>[Type text]</w:t>
          </w:r>
        </w:p>
      </w:docPartBody>
    </w:docPart>
    <w:docPart>
      <w:docPartPr>
        <w:name w:val="B9EFF1376953B94BAFE0D7D29027C4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95CFE9-DB14-154D-BFBB-BDFF428D2C06}"/>
      </w:docPartPr>
      <w:docPartBody>
        <w:p w:rsidR="00C91D65" w:rsidRDefault="00C91D65">
          <w:pPr>
            <w:pStyle w:val="B9EFF1376953B94BAFE0D7D29027C4A6"/>
          </w:pPr>
          <w:r>
            <w:t>[Type text]</w:t>
          </w:r>
        </w:p>
      </w:docPartBody>
    </w:docPart>
    <w:docPart>
      <w:docPartPr>
        <w:name w:val="D5E6F34B37FCC24586C59AA073B5FB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0E2730-7539-4843-A144-9E9A61E4F368}"/>
      </w:docPartPr>
      <w:docPartBody>
        <w:p w:rsidR="00C91D65" w:rsidRDefault="00C91D65">
          <w:pPr>
            <w:pStyle w:val="D5E6F34B37FCC24586C59AA073B5FB9E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D65"/>
    <w:rsid w:val="00C9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3C2225861A734FA89DA318FF353823">
    <w:name w:val="C13C2225861A734FA89DA318FF353823"/>
  </w:style>
  <w:style w:type="paragraph" w:customStyle="1" w:styleId="B9EFF1376953B94BAFE0D7D29027C4A6">
    <w:name w:val="B9EFF1376953B94BAFE0D7D29027C4A6"/>
  </w:style>
  <w:style w:type="paragraph" w:customStyle="1" w:styleId="D5E6F34B37FCC24586C59AA073B5FB9E">
    <w:name w:val="D5E6F34B37FCC24586C59AA073B5FB9E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3C2225861A734FA89DA318FF353823">
    <w:name w:val="C13C2225861A734FA89DA318FF353823"/>
  </w:style>
  <w:style w:type="paragraph" w:customStyle="1" w:styleId="B9EFF1376953B94BAFE0D7D29027C4A6">
    <w:name w:val="B9EFF1376953B94BAFE0D7D29027C4A6"/>
  </w:style>
  <w:style w:type="paragraph" w:customStyle="1" w:styleId="D5E6F34B37FCC24586C59AA073B5FB9E">
    <w:name w:val="D5E6F34B37FCC24586C59AA073B5FB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0A97FE6-BBB2-D441-91DE-9506B5451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iefp.dotx</Template>
  <TotalTime>2</TotalTime>
  <Pages>1</Pages>
  <Words>64</Words>
  <Characters>369</Characters>
  <Application>Microsoft Macintosh Word</Application>
  <DocSecurity>0</DocSecurity>
  <Lines>3</Lines>
  <Paragraphs>1</Paragraphs>
  <ScaleCrop>false</ScaleCrop>
  <Company>Sentido Comum</Company>
  <LinksUpToDate>false</LinksUpToDate>
  <CharactersWithSpaces>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Ribeiro</dc:creator>
  <cp:keywords/>
  <dc:description/>
  <cp:lastModifiedBy>Francisco Ribeiro</cp:lastModifiedBy>
  <cp:revision>3</cp:revision>
  <cp:lastPrinted>2014-09-08T12:51:00Z</cp:lastPrinted>
  <dcterms:created xsi:type="dcterms:W3CDTF">2015-01-13T13:46:00Z</dcterms:created>
  <dcterms:modified xsi:type="dcterms:W3CDTF">2015-01-13T13:47:00Z</dcterms:modified>
</cp:coreProperties>
</file>